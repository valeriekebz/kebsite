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158" w:rsidRDefault="004A1158" w:rsidP="004A1158"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1AB25" wp14:editId="125FAF12">
                <wp:simplePos x="0" y="0"/>
                <wp:positionH relativeFrom="column">
                  <wp:posOffset>-241300</wp:posOffset>
                </wp:positionH>
                <wp:positionV relativeFrom="paragraph">
                  <wp:posOffset>8343900</wp:posOffset>
                </wp:positionV>
                <wp:extent cx="1479550" cy="774700"/>
                <wp:effectExtent l="0" t="0" r="6350" b="635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KEBS North Eastern Region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P. O. Box 978, </w:t>
                            </w:r>
                            <w:proofErr w:type="spellStart"/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Garissa</w:t>
                            </w:r>
                            <w:proofErr w:type="spellEnd"/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 70100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Tel: +254 (0) 46 2519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Fax: +254 (0) 46 3455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E-Mail: </w:t>
                            </w:r>
                            <w:hyperlink r:id="rId7" w:history="1">
                              <w:r w:rsidRPr="006D7292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5"/>
                                  <w:szCs w:val="15"/>
                                  <w14:ligatures w14:val="none"/>
                                </w:rPr>
                                <w:t>kebs-garissa@kebs.org</w:t>
                              </w:r>
                            </w:hyperlink>
                          </w:p>
                          <w:p w:rsidR="00BD3E67" w:rsidRPr="000250E5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sz w:val="15"/>
                                <w:szCs w:val="15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91AB2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9pt;margin-top:657pt;width:116.5pt;height:6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" filled="f" fillcolor="navy" stroked="f" strokecolor="navy" strokeweight="0" insetpen="t">
                <v:textbox inset="2.85pt,0,2.85pt,0">
                  <w:txbxContent>
                    <w:p w:rsidR="00BD3E67" w:rsidRPr="006D7292" w:rsidRDefault="00BD3E67" w:rsidP="004A1158">
                      <w:pPr>
                        <w:pStyle w:val="msoaddress"/>
                        <w:widowControl w:val="0"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KEBS North Eastern Region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P. O. Box 978, </w:t>
                      </w:r>
                      <w:proofErr w:type="spellStart"/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Garissa</w:t>
                      </w:r>
                      <w:proofErr w:type="spellEnd"/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 70100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Tel: +254 (0) 46 2519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Fax: +254 (0) 46 3455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E-Mail: </w:t>
                      </w:r>
                      <w:hyperlink r:id="rId8" w:history="1">
                        <w:r w:rsidRPr="006D7292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5"/>
                            <w:szCs w:val="15"/>
                            <w14:ligatures w14:val="none"/>
                          </w:rPr>
                          <w:t>kebs-garissa@kebs.org</w:t>
                        </w:r>
                      </w:hyperlink>
                    </w:p>
                    <w:p w:rsidR="00BD3E67" w:rsidRPr="000250E5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sz w:val="15"/>
                          <w:szCs w:val="15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CBFD0F" wp14:editId="5BB81924">
                <wp:simplePos x="0" y="0"/>
                <wp:positionH relativeFrom="column">
                  <wp:posOffset>-257175</wp:posOffset>
                </wp:positionH>
                <wp:positionV relativeFrom="paragraph">
                  <wp:posOffset>7264400</wp:posOffset>
                </wp:positionV>
                <wp:extent cx="1479550" cy="774700"/>
                <wp:effectExtent l="0" t="0" r="6350" b="63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KEBS Mt Kenya Region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P. O. Box 1790, </w:t>
                            </w:r>
                            <w:proofErr w:type="spellStart"/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Nyeri</w:t>
                            </w:r>
                            <w:proofErr w:type="spellEnd"/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 10100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Tel: +254 (0) 61 203 1410/1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Fax: +254 (0) 61 203 2038</w:t>
                            </w:r>
                          </w:p>
                          <w:p w:rsidR="00BD3E67" w:rsidRPr="006D7292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E-Mail: </w:t>
                            </w:r>
                            <w:hyperlink r:id="rId9" w:history="1">
                              <w:r w:rsidRPr="006D7292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5"/>
                                  <w:szCs w:val="15"/>
                                  <w14:ligatures w14:val="none"/>
                                </w:rPr>
                                <w:t>kebs-nyeri@kebs.org</w:t>
                              </w:r>
                            </w:hyperlink>
                          </w:p>
                          <w:p w:rsidR="00BD3E67" w:rsidRPr="000250E5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sz w:val="15"/>
                                <w:szCs w:val="15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BFD0F" id="Text Box 12" o:spid="_x0000_s1027" type="#_x0000_t202" style="position:absolute;margin-left:-20.25pt;margin-top:572pt;width:116.5pt;height:6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" filled="f" fillcolor="navy" stroked="f" strokecolor="navy" strokeweight="0" insetpen="t">
                <v:textbox inset="2.85pt,0,2.85pt,0">
                  <w:txbxContent>
                    <w:p w:rsidR="00BD3E67" w:rsidRPr="006D7292" w:rsidRDefault="00BD3E67" w:rsidP="004A1158">
                      <w:pPr>
                        <w:pStyle w:val="msoaddress"/>
                        <w:widowControl w:val="0"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KEBS Mt Kenya Region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P. O. Box 1790, </w:t>
                      </w:r>
                      <w:proofErr w:type="spellStart"/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Nyeri</w:t>
                      </w:r>
                      <w:proofErr w:type="spellEnd"/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 10100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Tel: +254 (0) 61 203 1410/1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Fax: +254 (0) 61 203 2038</w:t>
                      </w:r>
                    </w:p>
                    <w:p w:rsidR="00BD3E67" w:rsidRPr="006D7292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E-Mail: </w:t>
                      </w:r>
                      <w:hyperlink r:id="rId10" w:history="1">
                        <w:r w:rsidRPr="006D7292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5"/>
                            <w:szCs w:val="15"/>
                            <w14:ligatures w14:val="none"/>
                          </w:rPr>
                          <w:t>kebs-nyeri@kebs.org</w:t>
                        </w:r>
                      </w:hyperlink>
                    </w:p>
                    <w:p w:rsidR="00BD3E67" w:rsidRPr="000250E5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sz w:val="15"/>
                          <w:szCs w:val="15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A95B1C" wp14:editId="3C1923A1">
                <wp:simplePos x="0" y="0"/>
                <wp:positionH relativeFrom="column">
                  <wp:posOffset>-241300</wp:posOffset>
                </wp:positionH>
                <wp:positionV relativeFrom="paragraph">
                  <wp:posOffset>6007100</wp:posOffset>
                </wp:positionV>
                <wp:extent cx="1479550" cy="774700"/>
                <wp:effectExtent l="0" t="0" r="6350" b="635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KEBS North Rift Region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P. O. Box 8111, </w:t>
                            </w:r>
                            <w:proofErr w:type="spellStart"/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Eldoret</w:t>
                            </w:r>
                            <w:proofErr w:type="spellEnd"/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 30100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Tel: +254 (0) 53 2033151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Fax: +254 (0) 53 2033150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E-Mail: </w:t>
                            </w:r>
                            <w:hyperlink r:id="rId11" w:history="1">
                              <w:r w:rsidRPr="00C563AF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5"/>
                                  <w:szCs w:val="15"/>
                                  <w14:ligatures w14:val="none"/>
                                </w:rPr>
                                <w:t>kebs-eldoret@kebs.org</w:t>
                              </w:r>
                            </w:hyperlink>
                          </w:p>
                          <w:p w:rsidR="00BD3E67" w:rsidRPr="000250E5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sz w:val="15"/>
                                <w:szCs w:val="15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95B1C" id="Text Box 11" o:spid="_x0000_s1028" type="#_x0000_t202" style="position:absolute;margin-left:-19pt;margin-top:473pt;width:116.5pt;height:6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" filled="f" fillcolor="navy" stroked="f" strokecolor="navy" strokeweight="0" insetpen="t">
                <v:textbox inset="2.85pt,0,2.85pt,0">
                  <w:txbxContent>
                    <w:p w:rsidR="00BD3E67" w:rsidRPr="00C563AF" w:rsidRDefault="00BD3E67" w:rsidP="004A1158">
                      <w:pPr>
                        <w:pStyle w:val="msoaddress"/>
                        <w:widowControl w:val="0"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KEBS North Rift Region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P. O. Box 8111, </w:t>
                      </w:r>
                      <w:proofErr w:type="spellStart"/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Eldoret</w:t>
                      </w:r>
                      <w:proofErr w:type="spellEnd"/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 30100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Tel: +254 (0) 53 2033151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Fax: +254 (0) 53 2033150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E-Mail: </w:t>
                      </w:r>
                      <w:hyperlink r:id="rId12" w:history="1">
                        <w:r w:rsidRPr="00C563AF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5"/>
                            <w:szCs w:val="15"/>
                            <w14:ligatures w14:val="none"/>
                          </w:rPr>
                          <w:t>kebs-eldoret@kebs.org</w:t>
                        </w:r>
                      </w:hyperlink>
                    </w:p>
                    <w:p w:rsidR="00BD3E67" w:rsidRPr="000250E5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sz w:val="15"/>
                          <w:szCs w:val="15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78A4E4" wp14:editId="4E5A8AA8">
                <wp:simplePos x="0" y="0"/>
                <wp:positionH relativeFrom="column">
                  <wp:posOffset>-247650</wp:posOffset>
                </wp:positionH>
                <wp:positionV relativeFrom="paragraph">
                  <wp:posOffset>4876800</wp:posOffset>
                </wp:positionV>
                <wp:extent cx="1479550" cy="774700"/>
                <wp:effectExtent l="0" t="0" r="6350" b="635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KEBS South Rift Region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P. O. Box 2138, </w:t>
                            </w:r>
                            <w:proofErr w:type="spellStart"/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Nakuru</w:t>
                            </w:r>
                            <w:proofErr w:type="spellEnd"/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 20100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pacing w:val="-6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pacing w:val="-6"/>
                                <w:sz w:val="15"/>
                                <w:szCs w:val="15"/>
                                <w14:ligatures w14:val="none"/>
                              </w:rPr>
                              <w:t>Tel: +254 (0) 51 221 0553/5, 221 1208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Fax: +254 (0) 51 2210076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E-Mail: </w:t>
                            </w:r>
                            <w:hyperlink r:id="rId13" w:history="1">
                              <w:r w:rsidRPr="00C563AF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5"/>
                                  <w:szCs w:val="15"/>
                                  <w14:ligatures w14:val="none"/>
                                </w:rPr>
                                <w:t>kebs-nakuru@kebs.org</w:t>
                              </w:r>
                            </w:hyperlink>
                          </w:p>
                          <w:p w:rsidR="00BD3E67" w:rsidRPr="000250E5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sz w:val="15"/>
                                <w:szCs w:val="15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8A4E4" id="Text Box 10" o:spid="_x0000_s1029" type="#_x0000_t202" style="position:absolute;margin-left:-19.5pt;margin-top:384pt;width:116.5pt;height:6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" filled="f" fillcolor="navy" stroked="f" strokecolor="navy" strokeweight="0" insetpen="t">
                <v:textbox inset="2.85pt,0,2.85pt,0">
                  <w:txbxContent>
                    <w:p w:rsidR="00BD3E67" w:rsidRPr="00C563AF" w:rsidRDefault="00BD3E67" w:rsidP="004A1158">
                      <w:pPr>
                        <w:pStyle w:val="msoaddress"/>
                        <w:widowControl w:val="0"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KEBS South Rift Region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P. O. Box 2138, </w:t>
                      </w:r>
                      <w:proofErr w:type="spellStart"/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Nakuru</w:t>
                      </w:r>
                      <w:proofErr w:type="spellEnd"/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 20100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pacing w:val="-6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pacing w:val="-6"/>
                          <w:sz w:val="15"/>
                          <w:szCs w:val="15"/>
                          <w14:ligatures w14:val="none"/>
                        </w:rPr>
                        <w:t>Tel: +254 (0) 51 221 0553/5, 221 1208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Fax: +254 (0) 51 2210076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E-Mail: </w:t>
                      </w:r>
                      <w:hyperlink r:id="rId14" w:history="1">
                        <w:r w:rsidRPr="00C563AF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5"/>
                            <w:szCs w:val="15"/>
                            <w14:ligatures w14:val="none"/>
                          </w:rPr>
                          <w:t>kebs-nakuru@kebs.org</w:t>
                        </w:r>
                      </w:hyperlink>
                    </w:p>
                    <w:p w:rsidR="00BD3E67" w:rsidRPr="000250E5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sz w:val="15"/>
                          <w:szCs w:val="15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8621FB" wp14:editId="6ED25094">
                <wp:simplePos x="0" y="0"/>
                <wp:positionH relativeFrom="column">
                  <wp:posOffset>-244475</wp:posOffset>
                </wp:positionH>
                <wp:positionV relativeFrom="paragraph">
                  <wp:posOffset>3644900</wp:posOffset>
                </wp:positionV>
                <wp:extent cx="1479550" cy="774700"/>
                <wp:effectExtent l="0" t="0" r="6350" b="635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KEBS Lake Region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P. O. Box 2949, Kisumu 40100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Tel: +254 (0) 57 202 8396, 202 9549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Fax: +254 (0) 57 202 7814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E-Mail: </w:t>
                            </w:r>
                            <w:hyperlink r:id="rId15" w:history="1">
                              <w:r w:rsidRPr="00C563AF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5"/>
                                  <w:szCs w:val="15"/>
                                  <w14:ligatures w14:val="none"/>
                                </w:rPr>
                                <w:t>kebs-kisumu@kebs.org</w:t>
                              </w:r>
                            </w:hyperlink>
                          </w:p>
                          <w:p w:rsidR="00BD3E67" w:rsidRPr="000250E5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sz w:val="15"/>
                                <w:szCs w:val="15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621FB" id="Text Box 9" o:spid="_x0000_s1030" type="#_x0000_t202" style="position:absolute;margin-left:-19.25pt;margin-top:287pt;width:116.5pt;height:6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" filled="f" fillcolor="navy" stroked="f" strokecolor="navy" strokeweight="0" insetpen="t">
                <v:textbox inset="2.85pt,0,2.85pt,0">
                  <w:txbxContent>
                    <w:p w:rsidR="00BD3E67" w:rsidRPr="00C563AF" w:rsidRDefault="00BD3E67" w:rsidP="004A1158">
                      <w:pPr>
                        <w:pStyle w:val="msoaddress"/>
                        <w:widowControl w:val="0"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KEBS Lake Region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P. O. Box 2949, Kisumu 40100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Tel: +254 (0) 57 202 8396, 202 9549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Fax: +254 (0) 57 202 7814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E-Mail: </w:t>
                      </w:r>
                      <w:hyperlink r:id="rId16" w:history="1">
                        <w:r w:rsidRPr="00C563AF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5"/>
                            <w:szCs w:val="15"/>
                            <w14:ligatures w14:val="none"/>
                          </w:rPr>
                          <w:t>kebs-kisumu@kebs.org</w:t>
                        </w:r>
                      </w:hyperlink>
                    </w:p>
                    <w:p w:rsidR="00BD3E67" w:rsidRPr="000250E5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sz w:val="15"/>
                          <w:szCs w:val="15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6A3907" wp14:editId="271A844E">
                <wp:simplePos x="0" y="0"/>
                <wp:positionH relativeFrom="column">
                  <wp:posOffset>-244475</wp:posOffset>
                </wp:positionH>
                <wp:positionV relativeFrom="paragraph">
                  <wp:posOffset>2508250</wp:posOffset>
                </wp:positionV>
                <wp:extent cx="1333500" cy="774700"/>
                <wp:effectExtent l="0" t="0" r="0" b="63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uppressLineNumbers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KEBS Coast Region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uppressLineNumbers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P. O. Box 99376 Mombasa 80100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uppressLineNumbers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pacing w:val="-8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pacing w:val="-8"/>
                                <w:sz w:val="15"/>
                                <w:szCs w:val="15"/>
                                <w14:ligatures w14:val="none"/>
                              </w:rPr>
                              <w:t>Tel: +254 (0) 41 2317050, 2230939/38/40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uppressLineNumbers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>Fax: +254 (0) 41 229448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uppressLineNumbers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5"/>
                                <w:szCs w:val="15"/>
                                <w14:ligatures w14:val="none"/>
                              </w:rPr>
                              <w:t xml:space="preserve">E-Mail: </w:t>
                            </w:r>
                            <w:hyperlink r:id="rId17" w:history="1">
                              <w:r w:rsidRPr="00C563AF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5"/>
                                  <w:szCs w:val="15"/>
                                  <w14:ligatures w14:val="none"/>
                                </w:rPr>
                                <w:t>kebs-msa@kebs.org</w:t>
                              </w:r>
                            </w:hyperlink>
                          </w:p>
                          <w:p w:rsidR="00BD3E67" w:rsidRPr="00E55C51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color w:val="002060"/>
                                <w:sz w:val="15"/>
                                <w:szCs w:val="15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A3907" id="Text Box 8" o:spid="_x0000_s1031" type="#_x0000_t202" style="position:absolute;margin-left:-19.25pt;margin-top:197.5pt;width:105pt;height:6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" filled="f" fillcolor="navy" stroked="f" strokecolor="navy" strokeweight="0" insetpen="t">
                <v:textbox inset="2.85pt,0,2.85pt,0">
                  <w:txbxContent>
                    <w:p w:rsidR="00BD3E67" w:rsidRPr="00C563AF" w:rsidRDefault="00BD3E67" w:rsidP="004A1158">
                      <w:pPr>
                        <w:pStyle w:val="msoaddress"/>
                        <w:widowControl w:val="0"/>
                        <w:suppressLineNumbers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KEBS Coast Region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uppressLineNumbers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P. O. Box 99376 Mombasa 80100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uppressLineNumbers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pacing w:val="-8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pacing w:val="-8"/>
                          <w:sz w:val="15"/>
                          <w:szCs w:val="15"/>
                          <w14:ligatures w14:val="none"/>
                        </w:rPr>
                        <w:t>Tel: +254 (0) 41 2317050, 2230939/38/40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uppressLineNumbers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>Fax: +254 (0) 41 229448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uppressLineNumbers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5"/>
                          <w:szCs w:val="15"/>
                          <w14:ligatures w14:val="none"/>
                        </w:rPr>
                        <w:t xml:space="preserve">E-Mail: </w:t>
                      </w:r>
                      <w:hyperlink r:id="rId18" w:history="1">
                        <w:r w:rsidRPr="00C563AF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5"/>
                            <w:szCs w:val="15"/>
                            <w14:ligatures w14:val="none"/>
                          </w:rPr>
                          <w:t>kebs-msa@kebs.org</w:t>
                        </w:r>
                      </w:hyperlink>
                    </w:p>
                    <w:p w:rsidR="00BD3E67" w:rsidRPr="00E55C51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color w:val="002060"/>
                          <w:sz w:val="15"/>
                          <w:szCs w:val="15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F52781B" wp14:editId="59D6807E">
                <wp:simplePos x="0" y="0"/>
                <wp:positionH relativeFrom="column">
                  <wp:posOffset>1917700</wp:posOffset>
                </wp:positionH>
                <wp:positionV relativeFrom="paragraph">
                  <wp:posOffset>-76200</wp:posOffset>
                </wp:positionV>
                <wp:extent cx="2711450" cy="838200"/>
                <wp:effectExtent l="0" t="0" r="12700" b="1905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0" cy="838200"/>
                          <a:chOff x="0" y="0"/>
                          <a:chExt cx="2711450" cy="838200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1035050" y="0"/>
                            <a:ext cx="1676400" cy="838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3E67" w:rsidRDefault="00BD3E67" w:rsidP="004A1158">
                              <w:pPr>
                                <w:widowControl w:val="0"/>
                                <w:spacing w:after="0" w:line="390" w:lineRule="exact"/>
                                <w:rPr>
                                  <w:rFonts w:ascii="Franklin Gothic Demi Cond" w:hAnsi="Franklin Gothic Demi Cond"/>
                                  <w:color w:val="1F60AA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Franklin Gothic Demi Cond" w:hAnsi="Franklin Gothic Demi Cond"/>
                                  <w:color w:val="1F60AA"/>
                                  <w:sz w:val="36"/>
                                  <w:szCs w:val="36"/>
                                </w:rPr>
                                <w:t xml:space="preserve">Kenya Bureau of </w:t>
                              </w:r>
                            </w:p>
                            <w:p w:rsidR="00BD3E67" w:rsidRDefault="00BD3E67" w:rsidP="004A1158">
                              <w:pPr>
                                <w:widowControl w:val="0"/>
                                <w:spacing w:after="0" w:line="390" w:lineRule="exact"/>
                                <w:rPr>
                                  <w:rFonts w:ascii="Franklin Gothic Demi Cond" w:hAnsi="Franklin Gothic Demi Cond"/>
                                  <w:color w:val="1F60AA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Franklin Gothic Demi Cond" w:hAnsi="Franklin Gothic Demi Cond"/>
                                  <w:color w:val="1F60AA"/>
                                  <w:sz w:val="36"/>
                                  <w:szCs w:val="36"/>
                                </w:rPr>
                                <w:t>Standards</w:t>
                              </w:r>
                            </w:p>
                            <w:p w:rsidR="00BD3E67" w:rsidRDefault="00BD3E67" w:rsidP="004A1158">
                              <w:pPr>
                                <w:widowControl w:val="0"/>
                                <w:rPr>
                                  <w:color w:val="1F60AA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1F60AA"/>
                                  <w:sz w:val="26"/>
                                  <w:szCs w:val="26"/>
                                </w:rPr>
                                <w:t>Standards for quality life</w:t>
                              </w:r>
                            </w:p>
                            <w:p w:rsidR="00BD3E67" w:rsidRDefault="00BD3E67" w:rsidP="004A1158">
                              <w:pPr>
                                <w:widowControl w:val="0"/>
                              </w:pPr>
                              <w:r>
                                <w:t> </w:t>
                              </w:r>
                            </w:p>
                            <w:p w:rsidR="00BD3E67" w:rsidRDefault="00BD3E67" w:rsidP="004A11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8900"/>
                            <a:ext cx="107950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7" name="Straight Connector 17"/>
                        <wps:cNvCnPr/>
                        <wps:spPr>
                          <a:xfrm>
                            <a:off x="1155700" y="533400"/>
                            <a:ext cx="14287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2781B" id="Group 18" o:spid="_x0000_s1032" style="position:absolute;margin-left:151pt;margin-top:-6pt;width:213.5pt;height:66pt;z-index:251668480" coordsize="27114,838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">
                <v:shape id="Text Box 4" o:spid="_x0000_s1033" type="#_x0000_t202" style="position:absolute;left:10350;width:16764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" fillcolor="white [3201]" strokecolor="white [3212]" strokeweight=".5pt">
                  <v:textbox>
                    <w:txbxContent>
                      <w:p w:rsidR="00BD3E67" w:rsidRDefault="00BD3E67" w:rsidP="004A1158">
                        <w:pPr>
                          <w:widowControl w:val="0"/>
                          <w:spacing w:after="0" w:line="390" w:lineRule="exact"/>
                          <w:rPr>
                            <w:rFonts w:ascii="Franklin Gothic Demi Cond" w:hAnsi="Franklin Gothic Demi Cond"/>
                            <w:color w:val="1F60A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Franklin Gothic Demi Cond" w:hAnsi="Franklin Gothic Demi Cond"/>
                            <w:color w:val="1F60AA"/>
                            <w:sz w:val="36"/>
                            <w:szCs w:val="36"/>
                          </w:rPr>
                          <w:t xml:space="preserve">Kenya Bureau of </w:t>
                        </w:r>
                      </w:p>
                      <w:p w:rsidR="00BD3E67" w:rsidRDefault="00BD3E67" w:rsidP="004A1158">
                        <w:pPr>
                          <w:widowControl w:val="0"/>
                          <w:spacing w:after="0" w:line="390" w:lineRule="exact"/>
                          <w:rPr>
                            <w:rFonts w:ascii="Franklin Gothic Demi Cond" w:hAnsi="Franklin Gothic Demi Cond"/>
                            <w:color w:val="1F60A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Franklin Gothic Demi Cond" w:hAnsi="Franklin Gothic Demi Cond"/>
                            <w:color w:val="1F60AA"/>
                            <w:sz w:val="36"/>
                            <w:szCs w:val="36"/>
                          </w:rPr>
                          <w:t>Standards</w:t>
                        </w:r>
                      </w:p>
                      <w:p w:rsidR="00BD3E67" w:rsidRDefault="00BD3E67" w:rsidP="004A1158">
                        <w:pPr>
                          <w:widowControl w:val="0"/>
                          <w:rPr>
                            <w:color w:val="1F60AA"/>
                            <w:sz w:val="26"/>
                            <w:szCs w:val="26"/>
                          </w:rPr>
                        </w:pPr>
                        <w:r>
                          <w:rPr>
                            <w:color w:val="1F60AA"/>
                            <w:sz w:val="26"/>
                            <w:szCs w:val="26"/>
                          </w:rPr>
                          <w:t>Standards for quality life</w:t>
                        </w:r>
                      </w:p>
                      <w:p w:rsidR="00BD3E67" w:rsidRDefault="00BD3E67" w:rsidP="004A1158">
                        <w:pPr>
                          <w:widowControl w:val="0"/>
                        </w:pPr>
                        <w:r>
                          <w:t> </w:t>
                        </w:r>
                      </w:p>
                      <w:p w:rsidR="00BD3E67" w:rsidRDefault="00BD3E67" w:rsidP="004A1158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4" type="#_x0000_t75" style="position:absolute;top:889;width:10795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">
                  <v:imagedata r:id="rId20" o:title=""/>
                  <v:path arrowok="t"/>
                </v:shape>
                <v:line id="Straight Connector 17" o:spid="_x0000_s1035" style="position:absolute;visibility:visible;mso-wrap-style:square" from="11557,5334" to="25844,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" strokecolor="#4579b8 [3044]"/>
              </v:group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C5611" wp14:editId="154E7A0F">
                <wp:simplePos x="0" y="0"/>
                <wp:positionH relativeFrom="column">
                  <wp:posOffset>2742565</wp:posOffset>
                </wp:positionH>
                <wp:positionV relativeFrom="paragraph">
                  <wp:posOffset>457200</wp:posOffset>
                </wp:positionV>
                <wp:extent cx="1419225" cy="0"/>
                <wp:effectExtent l="0" t="0" r="0" b="0"/>
                <wp:wrapNone/>
                <wp:docPr id="5" name="Straight Connector 5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62F4C" id="Straight Connector 5" o:spid="_x0000_s1026" style="position:absolute;z-index:25165926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from="215.95pt,36pt" to="327.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" strokecolor="#4579b8 [3044]"/>
            </w:pict>
          </mc:Fallback>
        </mc:AlternateContent>
      </w:r>
    </w:p>
    <w:p w:rsidR="00184539" w:rsidRDefault="00184539" w:rsidP="00184539">
      <w:pPr>
        <w:spacing w:after="0"/>
        <w:ind w:left="2160"/>
        <w:rPr>
          <w:b/>
          <w:bCs/>
        </w:rPr>
      </w:pPr>
    </w:p>
    <w:p w:rsidR="00184539" w:rsidRDefault="00184539" w:rsidP="00184539">
      <w:pPr>
        <w:spacing w:after="0"/>
        <w:ind w:left="2160"/>
        <w:rPr>
          <w:b/>
          <w:bCs/>
        </w:rPr>
      </w:pPr>
    </w:p>
    <w:p w:rsidR="00184539" w:rsidRDefault="002E1A56" w:rsidP="00184539">
      <w:pPr>
        <w:spacing w:after="0"/>
        <w:ind w:left="2160"/>
        <w:rPr>
          <w:b/>
          <w:bCs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EAD478B" wp14:editId="589EA53E">
                <wp:simplePos x="0" y="0"/>
                <wp:positionH relativeFrom="column">
                  <wp:posOffset>-295275</wp:posOffset>
                </wp:positionH>
                <wp:positionV relativeFrom="paragraph">
                  <wp:posOffset>177165</wp:posOffset>
                </wp:positionV>
                <wp:extent cx="1390650" cy="90582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905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8E796" id="Rectangle 7" o:spid="_x0000_s1026" style="position:absolute;margin-left:-23.25pt;margin-top:13.95pt;width:109.5pt;height:713.2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" fillcolor="#ddd8c2 [2894]" strokecolor="#f2f2f2 [3052]" strokeweight="2pt"/>
            </w:pict>
          </mc:Fallback>
        </mc:AlternateContent>
      </w:r>
    </w:p>
    <w:p w:rsidR="00184539" w:rsidRPr="0014457D" w:rsidRDefault="00B33FC9" w:rsidP="00184539">
      <w:pPr>
        <w:spacing w:after="0"/>
        <w:ind w:left="216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61E34" wp14:editId="0C319333">
                <wp:simplePos x="0" y="0"/>
                <wp:positionH relativeFrom="column">
                  <wp:posOffset>-225425</wp:posOffset>
                </wp:positionH>
                <wp:positionV relativeFrom="paragraph">
                  <wp:posOffset>193040</wp:posOffset>
                </wp:positionV>
                <wp:extent cx="1244600" cy="1022350"/>
                <wp:effectExtent l="0" t="0" r="0" b="635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02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8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jc w:val="left"/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6D7292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K</w:t>
                            </w:r>
                            <w:r w:rsidRPr="00C563AF">
                              <w:rPr>
                                <w:rFonts w:ascii="Arial Narrow" w:hAnsi="Arial Narrow"/>
                                <w:b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EBS Head Office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P. O. Box 54974 Nairobi 00200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Tel: +254 (0) 20 694 8000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Mobile: 0722 202 137/8,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0734 600 471/2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Fax: +254 (0) 20 694 8575</w:t>
                            </w:r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 xml:space="preserve">E-Mail: </w:t>
                            </w:r>
                            <w:hyperlink r:id="rId21" w:history="1">
                              <w:r w:rsidRPr="00C563AF">
                                <w:rPr>
                                  <w:rStyle w:val="Hyperlink"/>
                                  <w:rFonts w:ascii="Arial Narrow" w:eastAsiaTheme="majorEastAsia" w:hAnsi="Arial Narrow"/>
                                  <w:color w:val="365F91" w:themeColor="accent1" w:themeShade="BF"/>
                                  <w:sz w:val="16"/>
                                  <w:szCs w:val="16"/>
                                  <w14:ligatures w14:val="none"/>
                                </w:rPr>
                                <w:t>Info@kebs.org</w:t>
                              </w:r>
                            </w:hyperlink>
                          </w:p>
                          <w:p w:rsidR="00BD3E67" w:rsidRPr="00C563AF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C563AF">
                              <w:rPr>
                                <w:rFonts w:ascii="Arial Narrow" w:hAnsi="Arial Narrow"/>
                                <w:color w:val="365F91" w:themeColor="accent1" w:themeShade="BF"/>
                                <w:sz w:val="16"/>
                                <w:szCs w:val="16"/>
                                <w14:ligatures w14:val="none"/>
                              </w:rPr>
                              <w:t>Web: http://www.kebs.org</w:t>
                            </w:r>
                          </w:p>
                          <w:p w:rsidR="00BD3E67" w:rsidRDefault="00BD3E67" w:rsidP="004A1158">
                            <w:pPr>
                              <w:pStyle w:val="msoaddress"/>
                              <w:widowControl w:val="0"/>
                              <w:spacing w:line="240" w:lineRule="auto"/>
                              <w:jc w:val="left"/>
                              <w:rPr>
                                <w14:ligatures w14:val="none"/>
                              </w:rPr>
                            </w:pPr>
                            <w:r>
                              <w:rPr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195" tIns="0" rIns="36195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61E34" id="Text Box 6" o:spid="_x0000_s1036" type="#_x0000_t202" style="position:absolute;left:0;text-align:left;margin-left:-17.75pt;margin-top:15.2pt;width:98pt;height:8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" filled="f" fillcolor="navy" stroked="f" strokecolor="navy" strokeweight="0" insetpen="t">
                <v:textbox inset="2.85pt,0,2.85pt,0">
                  <w:txbxContent>
                    <w:p w:rsidR="00BD3E67" w:rsidRPr="00C563AF" w:rsidRDefault="00BD3E67" w:rsidP="004A1158">
                      <w:pPr>
                        <w:pStyle w:val="msoaddress"/>
                        <w:widowControl w:val="0"/>
                        <w:jc w:val="left"/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6D7292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K</w:t>
                      </w:r>
                      <w:r w:rsidRPr="00C563AF">
                        <w:rPr>
                          <w:rFonts w:ascii="Arial Narrow" w:hAnsi="Arial Narrow"/>
                          <w:b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EBS Head Office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P. O. Box 54974 Nairobi 00200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Tel: +254 (0) 20 694 8000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Mobile: 0722 202 137/8,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0734 600 471/2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Fax: +254 (0) 20 694 8575</w:t>
                      </w:r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 xml:space="preserve">E-Mail: </w:t>
                      </w:r>
                      <w:hyperlink r:id="rId22" w:history="1">
                        <w:r w:rsidRPr="00C563AF">
                          <w:rPr>
                            <w:rStyle w:val="Hyperlink"/>
                            <w:rFonts w:ascii="Arial Narrow" w:eastAsiaTheme="majorEastAsia" w:hAnsi="Arial Narrow"/>
                            <w:color w:val="365F91" w:themeColor="accent1" w:themeShade="BF"/>
                            <w:sz w:val="16"/>
                            <w:szCs w:val="16"/>
                            <w14:ligatures w14:val="none"/>
                          </w:rPr>
                          <w:t>Info@kebs.org</w:t>
                        </w:r>
                      </w:hyperlink>
                    </w:p>
                    <w:p w:rsidR="00BD3E67" w:rsidRPr="00C563AF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</w:pPr>
                      <w:r w:rsidRPr="00C563AF">
                        <w:rPr>
                          <w:rFonts w:ascii="Arial Narrow" w:hAnsi="Arial Narrow"/>
                          <w:color w:val="365F91" w:themeColor="accent1" w:themeShade="BF"/>
                          <w:sz w:val="16"/>
                          <w:szCs w:val="16"/>
                          <w14:ligatures w14:val="none"/>
                        </w:rPr>
                        <w:t>Web: http://www.kebs.org</w:t>
                      </w:r>
                    </w:p>
                    <w:p w:rsidR="00BD3E67" w:rsidRDefault="00BD3E67" w:rsidP="004A1158">
                      <w:pPr>
                        <w:pStyle w:val="msoaddress"/>
                        <w:widowControl w:val="0"/>
                        <w:spacing w:line="240" w:lineRule="auto"/>
                        <w:jc w:val="left"/>
                        <w:rPr>
                          <w14:ligatures w14:val="none"/>
                        </w:rPr>
                      </w:pPr>
                      <w:r>
                        <w:rPr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62138" w:rsidRPr="0014457D" w:rsidRDefault="00462138" w:rsidP="00462138">
      <w:pPr>
        <w:spacing w:after="0"/>
        <w:ind w:left="2160"/>
        <w:rPr>
          <w:sz w:val="24"/>
        </w:rPr>
      </w:pPr>
      <w:r w:rsidRPr="0014457D">
        <w:rPr>
          <w:b/>
          <w:bCs/>
          <w:sz w:val="24"/>
        </w:rPr>
        <w:t>Our Ref</w:t>
      </w:r>
      <w:r w:rsidRPr="0014457D">
        <w:rPr>
          <w:sz w:val="24"/>
        </w:rPr>
        <w:t>: KEBSI/</w:t>
      </w:r>
      <w:r w:rsidR="00FC4584">
        <w:rPr>
          <w:sz w:val="24"/>
        </w:rPr>
        <w:t>1</w:t>
      </w:r>
      <w:r w:rsidRPr="0014457D">
        <w:rPr>
          <w:sz w:val="24"/>
        </w:rPr>
        <w:t>/</w:t>
      </w:r>
      <w:r w:rsidRPr="0014457D">
        <w:rPr>
          <w:sz w:val="24"/>
        </w:rPr>
        <w:fldChar w:fldCharType="begin"/>
      </w:r>
      <w:r w:rsidRPr="0014457D">
        <w:rPr>
          <w:sz w:val="24"/>
        </w:rPr>
        <w:instrText xml:space="preserve"> MERGEFIELD SN </w:instrText>
      </w:r>
      <w:r w:rsidRPr="0014457D">
        <w:rPr>
          <w:sz w:val="24"/>
        </w:rPr>
        <w:fldChar w:fldCharType="separate"/>
      </w:r>
      <w:r w:rsidRPr="0014457D">
        <w:rPr>
          <w:noProof/>
          <w:sz w:val="24"/>
        </w:rPr>
        <w:t>1</w:t>
      </w:r>
      <w:r w:rsidRPr="0014457D">
        <w:rPr>
          <w:noProof/>
          <w:sz w:val="24"/>
        </w:rPr>
        <w:fldChar w:fldCharType="end"/>
      </w:r>
    </w:p>
    <w:p w:rsidR="00462138" w:rsidRPr="0014457D" w:rsidRDefault="00462138" w:rsidP="00184539">
      <w:pPr>
        <w:spacing w:after="0"/>
        <w:ind w:left="2160"/>
        <w:rPr>
          <w:sz w:val="24"/>
        </w:rPr>
      </w:pPr>
    </w:p>
    <w:p w:rsidR="00184539" w:rsidRPr="0014457D" w:rsidRDefault="00065DED" w:rsidP="00184539">
      <w:pPr>
        <w:spacing w:after="0"/>
        <w:ind w:left="2160"/>
        <w:rPr>
          <w:sz w:val="24"/>
        </w:rPr>
      </w:pPr>
      <w:r>
        <w:rPr>
          <w:sz w:val="24"/>
        </w:rPr>
        <w:t>Date: 2019-03-12</w:t>
      </w:r>
    </w:p>
    <w:p w:rsidR="00184539" w:rsidRPr="0014457D" w:rsidRDefault="00184539" w:rsidP="00184539">
      <w:pPr>
        <w:spacing w:after="0"/>
        <w:ind w:left="2160"/>
        <w:rPr>
          <w:sz w:val="24"/>
        </w:rPr>
      </w:pPr>
    </w:p>
    <w:p w:rsidR="00BD3E67" w:rsidRDefault="009D25A3" w:rsidP="00184539">
      <w:pPr>
        <w:spacing w:after="0"/>
        <w:ind w:left="2160"/>
        <w:rPr>
          <w:b/>
          <w:sz w:val="24"/>
        </w:rPr>
      </w:pPr>
      <w:r>
        <w:rPr>
          <w:b/>
          <w:sz w:val="24"/>
        </w:rPr>
        <w:t>The</w:t>
      </w:r>
      <w:r w:rsidR="00BF39B2">
        <w:rPr>
          <w:b/>
          <w:sz w:val="24"/>
        </w:rPr>
        <w:t xml:space="preserve"> </w:t>
      </w:r>
      <w:r w:rsidR="009C3050">
        <w:rPr>
          <w:b/>
          <w:sz w:val="24"/>
        </w:rPr>
        <w:t>Director,</w:t>
      </w:r>
    </w:p>
    <w:p w:rsidR="00CB4EEE" w:rsidRDefault="00CB4EEE" w:rsidP="00184539">
      <w:pPr>
        <w:spacing w:after="0"/>
        <w:ind w:left="2160"/>
        <w:rPr>
          <w:b/>
          <w:sz w:val="24"/>
        </w:rPr>
      </w:pPr>
      <w:r>
        <w:rPr>
          <w:b/>
          <w:sz w:val="24"/>
        </w:rPr>
        <w:t xml:space="preserve"> </w:t>
      </w:r>
      <w:r w:rsidR="009D25A3">
        <w:rPr>
          <w:b/>
          <w:sz w:val="24"/>
        </w:rPr>
        <w:t xml:space="preserve"> </w:t>
      </w:r>
      <w:r>
        <w:rPr>
          <w:b/>
          <w:sz w:val="24"/>
        </w:rPr>
        <w:t xml:space="preserve"> </w:t>
      </w:r>
    </w:p>
    <w:p w:rsidR="00184539" w:rsidRPr="0014457D" w:rsidRDefault="00184539" w:rsidP="00184539">
      <w:pPr>
        <w:spacing w:after="0"/>
        <w:ind w:left="2160"/>
        <w:rPr>
          <w:sz w:val="24"/>
        </w:rPr>
      </w:pPr>
    </w:p>
    <w:p w:rsidR="00DD799E" w:rsidRPr="007923A6" w:rsidRDefault="00EB79F1" w:rsidP="002E1A56">
      <w:pPr>
        <w:spacing w:line="240" w:lineRule="auto"/>
        <w:ind w:left="2160"/>
        <w:rPr>
          <w:b/>
          <w:sz w:val="24"/>
        </w:rPr>
      </w:pPr>
      <w:r w:rsidRPr="007923A6">
        <w:rPr>
          <w:b/>
          <w:noProof/>
          <w:sz w:val="24"/>
          <w:lang w:eastAsia="en-GB"/>
        </w:rPr>
        <w:drawing>
          <wp:anchor distT="0" distB="0" distL="114300" distR="114300" simplePos="0" relativeHeight="251674624" behindDoc="1" locked="0" layoutInCell="1" allowOverlap="1" wp14:anchorId="6EF09BEB" wp14:editId="1F9A6FA6">
            <wp:simplePos x="0" y="0"/>
            <wp:positionH relativeFrom="margin">
              <wp:posOffset>1209040</wp:posOffset>
            </wp:positionH>
            <wp:positionV relativeFrom="paragraph">
              <wp:posOffset>227965</wp:posOffset>
            </wp:positionV>
            <wp:extent cx="5493385" cy="65532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" t="5715" b="4929"/>
                    <a:stretch/>
                  </pic:blipFill>
                  <pic:spPr bwMode="auto">
                    <a:xfrm>
                      <a:off x="0" y="0"/>
                      <a:ext cx="549338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350" w:rsidRPr="007923A6">
        <w:rPr>
          <w:b/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1F16A6" wp14:editId="00B4C722">
                <wp:simplePos x="0" y="0"/>
                <wp:positionH relativeFrom="column">
                  <wp:posOffset>-463550</wp:posOffset>
                </wp:positionH>
                <wp:positionV relativeFrom="paragraph">
                  <wp:posOffset>9648825</wp:posOffset>
                </wp:positionV>
                <wp:extent cx="760095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0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0BE1D7" id="Straight Connector 23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6.5pt,759.75pt" to="562pt,7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" strokecolor="black [3040]" strokeweight=".5pt"/>
            </w:pict>
          </mc:Fallback>
        </mc:AlternateContent>
      </w:r>
      <w:r w:rsidR="00532350" w:rsidRPr="007923A6">
        <w:rPr>
          <w:b/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481B40" wp14:editId="134A2D10">
                <wp:simplePos x="0" y="0"/>
                <wp:positionH relativeFrom="column">
                  <wp:posOffset>-28575</wp:posOffset>
                </wp:positionH>
                <wp:positionV relativeFrom="paragraph">
                  <wp:posOffset>9671050</wp:posOffset>
                </wp:positionV>
                <wp:extent cx="6854825" cy="333375"/>
                <wp:effectExtent l="0" t="0" r="2222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8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3E67" w:rsidRPr="00532350" w:rsidRDefault="00BD3E67" w:rsidP="0053235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The Kenya Bureau of </w:t>
                            </w:r>
                            <w:r w:rsidRPr="006A1100">
                              <w:rPr>
                                <w:sz w:val="12"/>
                                <w:szCs w:val="12"/>
                              </w:rPr>
                              <w:t xml:space="preserve">Standards (KEBS) is a member of the International Organization for Standardization (ISO), Codex </w:t>
                            </w:r>
                            <w:proofErr w:type="spellStart"/>
                            <w:r w:rsidRPr="006A1100">
                              <w:rPr>
                                <w:sz w:val="12"/>
                                <w:szCs w:val="12"/>
                              </w:rPr>
                              <w:t>Alimentarius</w:t>
                            </w:r>
                            <w:proofErr w:type="spellEnd"/>
                            <w:r w:rsidRPr="006A1100">
                              <w:rPr>
                                <w:sz w:val="12"/>
                                <w:szCs w:val="12"/>
                              </w:rPr>
                              <w:t xml:space="preserve"> Commission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(CAC), The African Regional Organization for Standardization (ARSO), Associate Member of the International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Electrotechnical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Commission (IEC) and a Member of Bureau International des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poids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et measures (BIPM)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81B40" id="Text Box 24" o:spid="_x0000_s1037" type="#_x0000_t202" style="position:absolute;left:0;text-align:left;margin-left:-2.25pt;margin-top:761.5pt;width:539.7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" fillcolor="white [3201]" strokecolor="white [3212]" strokeweight=".5pt">
                <v:textbox>
                  <w:txbxContent>
                    <w:p w:rsidR="00BD3E67" w:rsidRPr="00532350" w:rsidRDefault="00BD3E67" w:rsidP="0053235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The Kenya Bureau of </w:t>
                      </w:r>
                      <w:r w:rsidRPr="006A1100">
                        <w:rPr>
                          <w:sz w:val="12"/>
                          <w:szCs w:val="12"/>
                        </w:rPr>
                        <w:t xml:space="preserve">Standards (KEBS) is a member of the International Organization for Standardization (ISO), Codex </w:t>
                      </w:r>
                      <w:proofErr w:type="spellStart"/>
                      <w:r w:rsidRPr="006A1100">
                        <w:rPr>
                          <w:sz w:val="12"/>
                          <w:szCs w:val="12"/>
                        </w:rPr>
                        <w:t>Alimentarius</w:t>
                      </w:r>
                      <w:proofErr w:type="spellEnd"/>
                      <w:r w:rsidRPr="006A1100">
                        <w:rPr>
                          <w:sz w:val="12"/>
                          <w:szCs w:val="12"/>
                        </w:rPr>
                        <w:t xml:space="preserve"> Commission</w:t>
                      </w:r>
                      <w:r>
                        <w:rPr>
                          <w:sz w:val="12"/>
                          <w:szCs w:val="12"/>
                        </w:rPr>
                        <w:t xml:space="preserve"> (CAC), The African Regional Organization for Standardization (ARSO), Associate Member of the International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Electrotechnical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Commission (IEC) and a Member of Bureau International des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poids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et measures (BIPM)</w:t>
                      </w:r>
                    </w:p>
                  </w:txbxContent>
                </v:textbox>
              </v:shape>
            </w:pict>
          </mc:Fallback>
        </mc:AlternateContent>
      </w:r>
      <w:r w:rsidR="007923A6" w:rsidRPr="007923A6">
        <w:rPr>
          <w:b/>
          <w:sz w:val="24"/>
        </w:rPr>
        <w:t>Dear Sir/Madam,</w:t>
      </w:r>
    </w:p>
    <w:sectPr w:rsidR="00DD799E" w:rsidRPr="007923A6" w:rsidSect="00184539">
      <w:footerReference w:type="default" r:id="rId24"/>
      <w:pgSz w:w="11907" w:h="16839" w:code="9"/>
      <w:pgMar w:top="450" w:right="720" w:bottom="900" w:left="720" w:header="720" w:footer="55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BAB" w:rsidRDefault="00AE2BAB" w:rsidP="006D2CF1">
      <w:r>
        <w:separator/>
      </w:r>
    </w:p>
  </w:endnote>
  <w:endnote w:type="continuationSeparator" w:id="0">
    <w:p w:rsidR="00AE2BAB" w:rsidRDefault="00AE2BAB" w:rsidP="006D2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ZapfHumnst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E67" w:rsidRDefault="00BD3E67">
    <w:pPr>
      <w:pStyle w:val="Footer"/>
    </w:pPr>
    <w:r w:rsidRPr="00184539">
      <w:rPr>
        <w:noProof/>
        <w:lang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C5C9EB" wp14:editId="06E02C1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854825" cy="333375"/>
              <wp:effectExtent l="0" t="0" r="22225" b="285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4825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D3E67" w:rsidRPr="00532350" w:rsidRDefault="00BD3E67" w:rsidP="00184539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The Kenya Bureau of </w:t>
                          </w:r>
                          <w:r w:rsidRPr="006A1100">
                            <w:rPr>
                              <w:sz w:val="12"/>
                              <w:szCs w:val="12"/>
                            </w:rPr>
                            <w:t xml:space="preserve">Standards (KEBS) is a member of the International Organization for Standardization (ISO), Codex </w:t>
                          </w:r>
                          <w:proofErr w:type="spellStart"/>
                          <w:r w:rsidRPr="006A1100">
                            <w:rPr>
                              <w:sz w:val="12"/>
                              <w:szCs w:val="12"/>
                            </w:rPr>
                            <w:t>Alimentarius</w:t>
                          </w:r>
                          <w:proofErr w:type="spellEnd"/>
                          <w:r w:rsidRPr="006A1100">
                            <w:rPr>
                              <w:sz w:val="12"/>
                              <w:szCs w:val="12"/>
                            </w:rPr>
                            <w:t xml:space="preserve"> Commission</w:t>
                          </w:r>
                          <w:r>
                            <w:rPr>
                              <w:sz w:val="12"/>
                              <w:szCs w:val="12"/>
                            </w:rPr>
                            <w:t xml:space="preserve"> (CAC), The African Regional Organization for Standardization (ARSO), Associate Member of the International </w:t>
                          </w:r>
                          <w:proofErr w:type="spellStart"/>
                          <w:r>
                            <w:rPr>
                              <w:sz w:val="12"/>
                              <w:szCs w:val="12"/>
                            </w:rPr>
                            <w:t>Electrotechnical</w:t>
                          </w:r>
                          <w:proofErr w:type="spellEnd"/>
                          <w:r>
                            <w:rPr>
                              <w:sz w:val="12"/>
                              <w:szCs w:val="12"/>
                            </w:rPr>
                            <w:t xml:space="preserve"> Commission (IEC) and a Member of Bureau International des </w:t>
                          </w:r>
                          <w:proofErr w:type="spellStart"/>
                          <w:r>
                            <w:rPr>
                              <w:sz w:val="12"/>
                              <w:szCs w:val="12"/>
                            </w:rPr>
                            <w:t>poids</w:t>
                          </w:r>
                          <w:proofErr w:type="spellEnd"/>
                          <w:r>
                            <w:rPr>
                              <w:sz w:val="12"/>
                              <w:szCs w:val="12"/>
                            </w:rPr>
                            <w:t xml:space="preserve"> et measures (BIPM)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C5C9E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0;margin-top:0;width:539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" fillcolor="white [3201]" strokecolor="white [3212]" strokeweight=".5pt">
              <v:textbox>
                <w:txbxContent>
                  <w:p w:rsidR="00BD3E67" w:rsidRPr="00532350" w:rsidRDefault="00BD3E67" w:rsidP="00184539">
                    <w:pPr>
                      <w:jc w:val="center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The Kenya Bureau of </w:t>
                    </w:r>
                    <w:r w:rsidRPr="006A1100">
                      <w:rPr>
                        <w:sz w:val="12"/>
                        <w:szCs w:val="12"/>
                      </w:rPr>
                      <w:t xml:space="preserve">Standards (KEBS) is a member of the International Organization for Standardization (ISO), Codex </w:t>
                    </w:r>
                    <w:proofErr w:type="spellStart"/>
                    <w:r w:rsidRPr="006A1100">
                      <w:rPr>
                        <w:sz w:val="12"/>
                        <w:szCs w:val="12"/>
                      </w:rPr>
                      <w:t>Alimentarius</w:t>
                    </w:r>
                    <w:proofErr w:type="spellEnd"/>
                    <w:r w:rsidRPr="006A1100">
                      <w:rPr>
                        <w:sz w:val="12"/>
                        <w:szCs w:val="12"/>
                      </w:rPr>
                      <w:t xml:space="preserve"> Commission</w:t>
                    </w:r>
                    <w:r>
                      <w:rPr>
                        <w:sz w:val="12"/>
                        <w:szCs w:val="12"/>
                      </w:rPr>
                      <w:t xml:space="preserve"> (CAC), The African Regional Organization for Standardization (ARSO), Associate Member of the International </w:t>
                    </w:r>
                    <w:proofErr w:type="spellStart"/>
                    <w:r>
                      <w:rPr>
                        <w:sz w:val="12"/>
                        <w:szCs w:val="12"/>
                      </w:rPr>
                      <w:t>Electrotechnical</w:t>
                    </w:r>
                    <w:proofErr w:type="spellEnd"/>
                    <w:r>
                      <w:rPr>
                        <w:sz w:val="12"/>
                        <w:szCs w:val="12"/>
                      </w:rPr>
                      <w:t xml:space="preserve"> Commission (IEC) and a Member of Bureau International des </w:t>
                    </w:r>
                    <w:proofErr w:type="spellStart"/>
                    <w:r>
                      <w:rPr>
                        <w:sz w:val="12"/>
                        <w:szCs w:val="12"/>
                      </w:rPr>
                      <w:t>poids</w:t>
                    </w:r>
                    <w:proofErr w:type="spellEnd"/>
                    <w:r>
                      <w:rPr>
                        <w:sz w:val="12"/>
                        <w:szCs w:val="12"/>
                      </w:rPr>
                      <w:t xml:space="preserve"> et measures (BIPM)</w:t>
                    </w:r>
                  </w:p>
                </w:txbxContent>
              </v:textbox>
            </v:shape>
          </w:pict>
        </mc:Fallback>
      </mc:AlternateContent>
    </w:r>
    <w:r w:rsidRPr="00184539">
      <w:rPr>
        <w:noProof/>
        <w:lang w:eastAsia="en-GB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C6A359" wp14:editId="237555DD">
              <wp:simplePos x="0" y="0"/>
              <wp:positionH relativeFrom="column">
                <wp:posOffset>-434975</wp:posOffset>
              </wp:positionH>
              <wp:positionV relativeFrom="paragraph">
                <wp:posOffset>-22225</wp:posOffset>
              </wp:positionV>
              <wp:extent cx="7600950" cy="0"/>
              <wp:effectExtent l="0" t="0" r="1905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00950" cy="0"/>
                      </a:xfrm>
                      <a:prstGeom prst="line">
                        <a:avLst/>
                      </a:prstGeom>
                      <a:ln w="63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261F250" id="Straight Connector 13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25pt,-1.75pt" to="564.2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" strokecolor="black [3040]" strokeweight="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BAB" w:rsidRDefault="00AE2BAB" w:rsidP="006D2CF1">
      <w:r>
        <w:separator/>
      </w:r>
    </w:p>
  </w:footnote>
  <w:footnote w:type="continuationSeparator" w:id="0">
    <w:p w:rsidR="00AE2BAB" w:rsidRDefault="00AE2BAB" w:rsidP="006D2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A31A8"/>
    <w:multiLevelType w:val="hybridMultilevel"/>
    <w:tmpl w:val="8C7C0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F6286"/>
    <w:multiLevelType w:val="hybridMultilevel"/>
    <w:tmpl w:val="F1FACD5C"/>
    <w:lvl w:ilvl="0" w:tplc="560EEAF2">
      <w:start w:val="1"/>
      <w:numFmt w:val="decimal"/>
      <w:lvlText w:val="%1.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" w15:restartNumberingAfterBreak="0">
    <w:nsid w:val="54AE5155"/>
    <w:multiLevelType w:val="hybridMultilevel"/>
    <w:tmpl w:val="BF26C57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removePersonalInformation/>
  <w:removeDateAndTime/>
  <w:proofState w:spelling="clean" w:grammar="clean"/>
  <w:attachedTemplate r:id="rId1"/>
  <w:stylePaneFormatFilter w:val="9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MAIL" w:val="info@ancagroup.co.ke"/>
    <w:docVar w:name="EMAIL2" w:val="—"/>
    <w:docVar w:name="FIRM" w:val="ANCA GROUP"/>
    <w:docVar w:name="PHONE" w:val="(+254) 725055340 "/>
    <w:docVar w:name="SN" w:val="24"/>
    <w:docVar w:name="varSig" w:val=" "/>
  </w:docVars>
  <w:rsids>
    <w:rsidRoot w:val="005644CE"/>
    <w:rsid w:val="00007DC8"/>
    <w:rsid w:val="00012A65"/>
    <w:rsid w:val="0002426B"/>
    <w:rsid w:val="00024E81"/>
    <w:rsid w:val="00034413"/>
    <w:rsid w:val="000351FC"/>
    <w:rsid w:val="00046C1A"/>
    <w:rsid w:val="00050F53"/>
    <w:rsid w:val="00052625"/>
    <w:rsid w:val="000623A0"/>
    <w:rsid w:val="000634DF"/>
    <w:rsid w:val="00065DED"/>
    <w:rsid w:val="00066834"/>
    <w:rsid w:val="000729EE"/>
    <w:rsid w:val="00073CF4"/>
    <w:rsid w:val="0007449E"/>
    <w:rsid w:val="00076CC5"/>
    <w:rsid w:val="00083CF9"/>
    <w:rsid w:val="00085561"/>
    <w:rsid w:val="0009084B"/>
    <w:rsid w:val="00095B6A"/>
    <w:rsid w:val="000A02DE"/>
    <w:rsid w:val="000B4F2A"/>
    <w:rsid w:val="000B6288"/>
    <w:rsid w:val="000C0642"/>
    <w:rsid w:val="000C2001"/>
    <w:rsid w:val="000C505B"/>
    <w:rsid w:val="000C6FBB"/>
    <w:rsid w:val="000C772F"/>
    <w:rsid w:val="000D3788"/>
    <w:rsid w:val="000E2BD5"/>
    <w:rsid w:val="000E60F9"/>
    <w:rsid w:val="000E6669"/>
    <w:rsid w:val="000F3413"/>
    <w:rsid w:val="00102C61"/>
    <w:rsid w:val="0011297C"/>
    <w:rsid w:val="001200D8"/>
    <w:rsid w:val="001213D1"/>
    <w:rsid w:val="001245BA"/>
    <w:rsid w:val="001262AF"/>
    <w:rsid w:val="00134973"/>
    <w:rsid w:val="00135403"/>
    <w:rsid w:val="001362EF"/>
    <w:rsid w:val="00136983"/>
    <w:rsid w:val="00137618"/>
    <w:rsid w:val="001424FF"/>
    <w:rsid w:val="00143D52"/>
    <w:rsid w:val="0014457D"/>
    <w:rsid w:val="00170AC3"/>
    <w:rsid w:val="00174EE1"/>
    <w:rsid w:val="00176730"/>
    <w:rsid w:val="00177E09"/>
    <w:rsid w:val="001806B8"/>
    <w:rsid w:val="00181D46"/>
    <w:rsid w:val="00183AE9"/>
    <w:rsid w:val="00184539"/>
    <w:rsid w:val="00186526"/>
    <w:rsid w:val="00193B7E"/>
    <w:rsid w:val="001B2ADB"/>
    <w:rsid w:val="001B3297"/>
    <w:rsid w:val="001B5BC2"/>
    <w:rsid w:val="001C5868"/>
    <w:rsid w:val="001E03AB"/>
    <w:rsid w:val="001E0865"/>
    <w:rsid w:val="001E5F60"/>
    <w:rsid w:val="001E7D09"/>
    <w:rsid w:val="001F213A"/>
    <w:rsid w:val="0020506F"/>
    <w:rsid w:val="0020549D"/>
    <w:rsid w:val="002057BC"/>
    <w:rsid w:val="002073D3"/>
    <w:rsid w:val="00220422"/>
    <w:rsid w:val="002267C7"/>
    <w:rsid w:val="0024323D"/>
    <w:rsid w:val="0025091D"/>
    <w:rsid w:val="00252544"/>
    <w:rsid w:val="00262E36"/>
    <w:rsid w:val="00266E92"/>
    <w:rsid w:val="00271E45"/>
    <w:rsid w:val="002730DE"/>
    <w:rsid w:val="00274CA1"/>
    <w:rsid w:val="002873FE"/>
    <w:rsid w:val="0029084E"/>
    <w:rsid w:val="002A069D"/>
    <w:rsid w:val="002A2D7C"/>
    <w:rsid w:val="002A4FEE"/>
    <w:rsid w:val="002A68DB"/>
    <w:rsid w:val="002B1191"/>
    <w:rsid w:val="002B618D"/>
    <w:rsid w:val="002B66F0"/>
    <w:rsid w:val="002B68E3"/>
    <w:rsid w:val="002B7ACA"/>
    <w:rsid w:val="002C34A0"/>
    <w:rsid w:val="002C51EE"/>
    <w:rsid w:val="002D35D0"/>
    <w:rsid w:val="002D43AB"/>
    <w:rsid w:val="002D688A"/>
    <w:rsid w:val="002E0EC0"/>
    <w:rsid w:val="002E1A56"/>
    <w:rsid w:val="002E3C7F"/>
    <w:rsid w:val="002F1097"/>
    <w:rsid w:val="002F3DBE"/>
    <w:rsid w:val="00301406"/>
    <w:rsid w:val="00305964"/>
    <w:rsid w:val="00305B43"/>
    <w:rsid w:val="00325EF5"/>
    <w:rsid w:val="003310B9"/>
    <w:rsid w:val="00332893"/>
    <w:rsid w:val="003330B8"/>
    <w:rsid w:val="003354A0"/>
    <w:rsid w:val="00337E44"/>
    <w:rsid w:val="00340251"/>
    <w:rsid w:val="00342643"/>
    <w:rsid w:val="003501BD"/>
    <w:rsid w:val="00353189"/>
    <w:rsid w:val="00353CC7"/>
    <w:rsid w:val="0035605C"/>
    <w:rsid w:val="00362FDA"/>
    <w:rsid w:val="00363DF4"/>
    <w:rsid w:val="00364C4A"/>
    <w:rsid w:val="00366AC8"/>
    <w:rsid w:val="00367A7C"/>
    <w:rsid w:val="003824CC"/>
    <w:rsid w:val="00390389"/>
    <w:rsid w:val="003927CF"/>
    <w:rsid w:val="003A4D8B"/>
    <w:rsid w:val="003B23DC"/>
    <w:rsid w:val="003B3130"/>
    <w:rsid w:val="003C038C"/>
    <w:rsid w:val="003C3ED4"/>
    <w:rsid w:val="003C5491"/>
    <w:rsid w:val="003C6979"/>
    <w:rsid w:val="003D2C17"/>
    <w:rsid w:val="003F10DC"/>
    <w:rsid w:val="004006B1"/>
    <w:rsid w:val="004151AA"/>
    <w:rsid w:val="00416395"/>
    <w:rsid w:val="00420D7B"/>
    <w:rsid w:val="0042342C"/>
    <w:rsid w:val="004245DA"/>
    <w:rsid w:val="00427BE6"/>
    <w:rsid w:val="00434C99"/>
    <w:rsid w:val="004355A2"/>
    <w:rsid w:val="00455CEC"/>
    <w:rsid w:val="00461837"/>
    <w:rsid w:val="00462138"/>
    <w:rsid w:val="00462F37"/>
    <w:rsid w:val="00463A7C"/>
    <w:rsid w:val="004662FD"/>
    <w:rsid w:val="004702A5"/>
    <w:rsid w:val="004707AD"/>
    <w:rsid w:val="00483961"/>
    <w:rsid w:val="00494BAA"/>
    <w:rsid w:val="0049547A"/>
    <w:rsid w:val="004A1158"/>
    <w:rsid w:val="004A337C"/>
    <w:rsid w:val="004B039C"/>
    <w:rsid w:val="004B102A"/>
    <w:rsid w:val="004B2FBD"/>
    <w:rsid w:val="004B5F66"/>
    <w:rsid w:val="004B64BE"/>
    <w:rsid w:val="004B7EE3"/>
    <w:rsid w:val="004C3215"/>
    <w:rsid w:val="004C648B"/>
    <w:rsid w:val="004D0981"/>
    <w:rsid w:val="004D3617"/>
    <w:rsid w:val="004D41E5"/>
    <w:rsid w:val="004E34F4"/>
    <w:rsid w:val="004E3772"/>
    <w:rsid w:val="004E3FB9"/>
    <w:rsid w:val="004E59BF"/>
    <w:rsid w:val="004F4826"/>
    <w:rsid w:val="00505C2C"/>
    <w:rsid w:val="00507318"/>
    <w:rsid w:val="00514626"/>
    <w:rsid w:val="005148F0"/>
    <w:rsid w:val="00514ECB"/>
    <w:rsid w:val="00516553"/>
    <w:rsid w:val="0051700D"/>
    <w:rsid w:val="00524274"/>
    <w:rsid w:val="00532350"/>
    <w:rsid w:val="0054733A"/>
    <w:rsid w:val="00553A54"/>
    <w:rsid w:val="005575FF"/>
    <w:rsid w:val="00560C16"/>
    <w:rsid w:val="005644CE"/>
    <w:rsid w:val="0056502B"/>
    <w:rsid w:val="005771CC"/>
    <w:rsid w:val="0059259C"/>
    <w:rsid w:val="005933FE"/>
    <w:rsid w:val="00593642"/>
    <w:rsid w:val="00596CC9"/>
    <w:rsid w:val="00597A5A"/>
    <w:rsid w:val="00597FBB"/>
    <w:rsid w:val="005A13C5"/>
    <w:rsid w:val="005A1C2C"/>
    <w:rsid w:val="005A1D91"/>
    <w:rsid w:val="005A20FD"/>
    <w:rsid w:val="005A2492"/>
    <w:rsid w:val="005A5D20"/>
    <w:rsid w:val="005A6F41"/>
    <w:rsid w:val="005C123C"/>
    <w:rsid w:val="005C40D6"/>
    <w:rsid w:val="005D09C6"/>
    <w:rsid w:val="005F6254"/>
    <w:rsid w:val="00607BA6"/>
    <w:rsid w:val="00613F7A"/>
    <w:rsid w:val="00620D61"/>
    <w:rsid w:val="00625B71"/>
    <w:rsid w:val="006273DC"/>
    <w:rsid w:val="00630855"/>
    <w:rsid w:val="00630D20"/>
    <w:rsid w:val="006327CA"/>
    <w:rsid w:val="00641DEA"/>
    <w:rsid w:val="00642A22"/>
    <w:rsid w:val="0065344A"/>
    <w:rsid w:val="00656F5F"/>
    <w:rsid w:val="00664FD4"/>
    <w:rsid w:val="0066594B"/>
    <w:rsid w:val="00665A3D"/>
    <w:rsid w:val="00667CED"/>
    <w:rsid w:val="0067075B"/>
    <w:rsid w:val="00670D95"/>
    <w:rsid w:val="006757DB"/>
    <w:rsid w:val="00677AF0"/>
    <w:rsid w:val="00681E16"/>
    <w:rsid w:val="00683D48"/>
    <w:rsid w:val="0068627D"/>
    <w:rsid w:val="00686C99"/>
    <w:rsid w:val="006A1A69"/>
    <w:rsid w:val="006B2509"/>
    <w:rsid w:val="006B3185"/>
    <w:rsid w:val="006C1193"/>
    <w:rsid w:val="006C3CED"/>
    <w:rsid w:val="006C783B"/>
    <w:rsid w:val="006D211F"/>
    <w:rsid w:val="006D2CF1"/>
    <w:rsid w:val="006F0604"/>
    <w:rsid w:val="006F2DA5"/>
    <w:rsid w:val="006F36A0"/>
    <w:rsid w:val="006F7DC2"/>
    <w:rsid w:val="0070280A"/>
    <w:rsid w:val="0070643D"/>
    <w:rsid w:val="00707709"/>
    <w:rsid w:val="007127F7"/>
    <w:rsid w:val="00713456"/>
    <w:rsid w:val="00725E29"/>
    <w:rsid w:val="007338BB"/>
    <w:rsid w:val="00734BE5"/>
    <w:rsid w:val="00741CEE"/>
    <w:rsid w:val="007421A8"/>
    <w:rsid w:val="0074480F"/>
    <w:rsid w:val="00744B1A"/>
    <w:rsid w:val="00750190"/>
    <w:rsid w:val="00763546"/>
    <w:rsid w:val="00767FEE"/>
    <w:rsid w:val="00774143"/>
    <w:rsid w:val="0078073B"/>
    <w:rsid w:val="007841CA"/>
    <w:rsid w:val="007860E4"/>
    <w:rsid w:val="00787048"/>
    <w:rsid w:val="00787A1E"/>
    <w:rsid w:val="007923A6"/>
    <w:rsid w:val="00796224"/>
    <w:rsid w:val="007A5C9E"/>
    <w:rsid w:val="007B0D9A"/>
    <w:rsid w:val="007B204C"/>
    <w:rsid w:val="007B241C"/>
    <w:rsid w:val="007B565F"/>
    <w:rsid w:val="007C3867"/>
    <w:rsid w:val="007E4ADE"/>
    <w:rsid w:val="007E5051"/>
    <w:rsid w:val="007F6765"/>
    <w:rsid w:val="00800546"/>
    <w:rsid w:val="008022C3"/>
    <w:rsid w:val="00812FB3"/>
    <w:rsid w:val="008174AF"/>
    <w:rsid w:val="008276E2"/>
    <w:rsid w:val="008406AB"/>
    <w:rsid w:val="00845E5A"/>
    <w:rsid w:val="0085473A"/>
    <w:rsid w:val="00854876"/>
    <w:rsid w:val="00855DD7"/>
    <w:rsid w:val="00856537"/>
    <w:rsid w:val="0086088F"/>
    <w:rsid w:val="00885468"/>
    <w:rsid w:val="008866F6"/>
    <w:rsid w:val="0089127D"/>
    <w:rsid w:val="00894BA9"/>
    <w:rsid w:val="008957CE"/>
    <w:rsid w:val="00896D5C"/>
    <w:rsid w:val="008A1FB3"/>
    <w:rsid w:val="008B351C"/>
    <w:rsid w:val="008B3BA3"/>
    <w:rsid w:val="008B58CA"/>
    <w:rsid w:val="008B6B92"/>
    <w:rsid w:val="008C7183"/>
    <w:rsid w:val="008C73CC"/>
    <w:rsid w:val="008E55A6"/>
    <w:rsid w:val="008F4804"/>
    <w:rsid w:val="008F79AE"/>
    <w:rsid w:val="0090663C"/>
    <w:rsid w:val="009227A9"/>
    <w:rsid w:val="00930497"/>
    <w:rsid w:val="0093670F"/>
    <w:rsid w:val="00936728"/>
    <w:rsid w:val="00937359"/>
    <w:rsid w:val="00945757"/>
    <w:rsid w:val="009577A8"/>
    <w:rsid w:val="00961D69"/>
    <w:rsid w:val="00970BAC"/>
    <w:rsid w:val="00975194"/>
    <w:rsid w:val="00983B25"/>
    <w:rsid w:val="00986C20"/>
    <w:rsid w:val="00993978"/>
    <w:rsid w:val="0099480A"/>
    <w:rsid w:val="00996FA1"/>
    <w:rsid w:val="009A4098"/>
    <w:rsid w:val="009A7312"/>
    <w:rsid w:val="009B0CE0"/>
    <w:rsid w:val="009B73DC"/>
    <w:rsid w:val="009C3050"/>
    <w:rsid w:val="009C66FC"/>
    <w:rsid w:val="009C6C6F"/>
    <w:rsid w:val="009D25A3"/>
    <w:rsid w:val="009E2B7C"/>
    <w:rsid w:val="009E5E82"/>
    <w:rsid w:val="009F1C9A"/>
    <w:rsid w:val="009F2A57"/>
    <w:rsid w:val="009F70E7"/>
    <w:rsid w:val="00A01CC6"/>
    <w:rsid w:val="00A14E53"/>
    <w:rsid w:val="00A24F29"/>
    <w:rsid w:val="00A3372D"/>
    <w:rsid w:val="00A33BC0"/>
    <w:rsid w:val="00A3509C"/>
    <w:rsid w:val="00A4125D"/>
    <w:rsid w:val="00A42015"/>
    <w:rsid w:val="00A4205B"/>
    <w:rsid w:val="00A4236A"/>
    <w:rsid w:val="00A42BED"/>
    <w:rsid w:val="00A45685"/>
    <w:rsid w:val="00A46777"/>
    <w:rsid w:val="00A4743D"/>
    <w:rsid w:val="00A5105C"/>
    <w:rsid w:val="00A55E08"/>
    <w:rsid w:val="00A70C89"/>
    <w:rsid w:val="00A720AC"/>
    <w:rsid w:val="00A74310"/>
    <w:rsid w:val="00A75395"/>
    <w:rsid w:val="00A759BB"/>
    <w:rsid w:val="00A86E31"/>
    <w:rsid w:val="00A9558E"/>
    <w:rsid w:val="00A95E77"/>
    <w:rsid w:val="00AA0EE0"/>
    <w:rsid w:val="00AA4D0F"/>
    <w:rsid w:val="00AB0D0C"/>
    <w:rsid w:val="00AB171A"/>
    <w:rsid w:val="00AB362D"/>
    <w:rsid w:val="00AB4BD5"/>
    <w:rsid w:val="00AC1AC7"/>
    <w:rsid w:val="00AE0B3E"/>
    <w:rsid w:val="00AE2BAB"/>
    <w:rsid w:val="00AE5B45"/>
    <w:rsid w:val="00AE7714"/>
    <w:rsid w:val="00AE795A"/>
    <w:rsid w:val="00AF361C"/>
    <w:rsid w:val="00AF5266"/>
    <w:rsid w:val="00AF5CAF"/>
    <w:rsid w:val="00B06C96"/>
    <w:rsid w:val="00B071CF"/>
    <w:rsid w:val="00B10D2A"/>
    <w:rsid w:val="00B12E25"/>
    <w:rsid w:val="00B14B51"/>
    <w:rsid w:val="00B23549"/>
    <w:rsid w:val="00B25ADF"/>
    <w:rsid w:val="00B26BC6"/>
    <w:rsid w:val="00B270A2"/>
    <w:rsid w:val="00B32246"/>
    <w:rsid w:val="00B33FC9"/>
    <w:rsid w:val="00B37096"/>
    <w:rsid w:val="00B46AF1"/>
    <w:rsid w:val="00B53E53"/>
    <w:rsid w:val="00B54AA5"/>
    <w:rsid w:val="00B6196D"/>
    <w:rsid w:val="00B77218"/>
    <w:rsid w:val="00B8305C"/>
    <w:rsid w:val="00B843DE"/>
    <w:rsid w:val="00B941E8"/>
    <w:rsid w:val="00BA313B"/>
    <w:rsid w:val="00BA6F70"/>
    <w:rsid w:val="00BB1F8E"/>
    <w:rsid w:val="00BB4B66"/>
    <w:rsid w:val="00BC2411"/>
    <w:rsid w:val="00BC4AD7"/>
    <w:rsid w:val="00BD0DB0"/>
    <w:rsid w:val="00BD2964"/>
    <w:rsid w:val="00BD3E67"/>
    <w:rsid w:val="00BD43C9"/>
    <w:rsid w:val="00BD5805"/>
    <w:rsid w:val="00BD78FD"/>
    <w:rsid w:val="00BE3300"/>
    <w:rsid w:val="00BE406C"/>
    <w:rsid w:val="00BE7F13"/>
    <w:rsid w:val="00BF39B2"/>
    <w:rsid w:val="00BF53BD"/>
    <w:rsid w:val="00BF6438"/>
    <w:rsid w:val="00C033BB"/>
    <w:rsid w:val="00C071FE"/>
    <w:rsid w:val="00C139CE"/>
    <w:rsid w:val="00C14F09"/>
    <w:rsid w:val="00C15501"/>
    <w:rsid w:val="00C23E1A"/>
    <w:rsid w:val="00C37403"/>
    <w:rsid w:val="00C40E85"/>
    <w:rsid w:val="00C42421"/>
    <w:rsid w:val="00C425BD"/>
    <w:rsid w:val="00C426AB"/>
    <w:rsid w:val="00C42743"/>
    <w:rsid w:val="00C4376A"/>
    <w:rsid w:val="00C51F11"/>
    <w:rsid w:val="00C54258"/>
    <w:rsid w:val="00C55D75"/>
    <w:rsid w:val="00C60EAB"/>
    <w:rsid w:val="00C70760"/>
    <w:rsid w:val="00C71A36"/>
    <w:rsid w:val="00C72F7E"/>
    <w:rsid w:val="00C83584"/>
    <w:rsid w:val="00C9077E"/>
    <w:rsid w:val="00C91446"/>
    <w:rsid w:val="00CA4D70"/>
    <w:rsid w:val="00CB092D"/>
    <w:rsid w:val="00CB0AE1"/>
    <w:rsid w:val="00CB2CFD"/>
    <w:rsid w:val="00CB4EEE"/>
    <w:rsid w:val="00CB54D8"/>
    <w:rsid w:val="00CC0CE6"/>
    <w:rsid w:val="00CE0C86"/>
    <w:rsid w:val="00CE261F"/>
    <w:rsid w:val="00CE347B"/>
    <w:rsid w:val="00D0097B"/>
    <w:rsid w:val="00D07CBB"/>
    <w:rsid w:val="00D127DB"/>
    <w:rsid w:val="00D22A81"/>
    <w:rsid w:val="00D22C6A"/>
    <w:rsid w:val="00D25ACC"/>
    <w:rsid w:val="00D274D4"/>
    <w:rsid w:val="00D35E34"/>
    <w:rsid w:val="00D456B0"/>
    <w:rsid w:val="00D5508B"/>
    <w:rsid w:val="00D565AA"/>
    <w:rsid w:val="00D56C4D"/>
    <w:rsid w:val="00D57CD7"/>
    <w:rsid w:val="00D6167F"/>
    <w:rsid w:val="00D706C5"/>
    <w:rsid w:val="00D71431"/>
    <w:rsid w:val="00D7167A"/>
    <w:rsid w:val="00D75702"/>
    <w:rsid w:val="00D82907"/>
    <w:rsid w:val="00D85E49"/>
    <w:rsid w:val="00D9155C"/>
    <w:rsid w:val="00DA0AEC"/>
    <w:rsid w:val="00DA4AB5"/>
    <w:rsid w:val="00DA5276"/>
    <w:rsid w:val="00DA7D11"/>
    <w:rsid w:val="00DB0AB8"/>
    <w:rsid w:val="00DB0F37"/>
    <w:rsid w:val="00DC6851"/>
    <w:rsid w:val="00DD799E"/>
    <w:rsid w:val="00DF6FFE"/>
    <w:rsid w:val="00DF788B"/>
    <w:rsid w:val="00E116C1"/>
    <w:rsid w:val="00E15423"/>
    <w:rsid w:val="00E30FDD"/>
    <w:rsid w:val="00E3249C"/>
    <w:rsid w:val="00E43499"/>
    <w:rsid w:val="00E57BA0"/>
    <w:rsid w:val="00E67C37"/>
    <w:rsid w:val="00E67CD9"/>
    <w:rsid w:val="00E73D91"/>
    <w:rsid w:val="00E92FC8"/>
    <w:rsid w:val="00E932B3"/>
    <w:rsid w:val="00EA1090"/>
    <w:rsid w:val="00EB3D66"/>
    <w:rsid w:val="00EB6181"/>
    <w:rsid w:val="00EB79F1"/>
    <w:rsid w:val="00EC792D"/>
    <w:rsid w:val="00ED3BA5"/>
    <w:rsid w:val="00EE4A36"/>
    <w:rsid w:val="00F027E9"/>
    <w:rsid w:val="00F07B70"/>
    <w:rsid w:val="00F147A9"/>
    <w:rsid w:val="00F15EA4"/>
    <w:rsid w:val="00F2114F"/>
    <w:rsid w:val="00F23AA1"/>
    <w:rsid w:val="00F23F12"/>
    <w:rsid w:val="00F27C26"/>
    <w:rsid w:val="00F3157D"/>
    <w:rsid w:val="00F341D9"/>
    <w:rsid w:val="00F37894"/>
    <w:rsid w:val="00F4093F"/>
    <w:rsid w:val="00F452BA"/>
    <w:rsid w:val="00F52424"/>
    <w:rsid w:val="00F530F7"/>
    <w:rsid w:val="00F5722B"/>
    <w:rsid w:val="00F62B99"/>
    <w:rsid w:val="00F640DB"/>
    <w:rsid w:val="00F65C64"/>
    <w:rsid w:val="00F674C8"/>
    <w:rsid w:val="00F72D1A"/>
    <w:rsid w:val="00F74952"/>
    <w:rsid w:val="00FA0C70"/>
    <w:rsid w:val="00FA342C"/>
    <w:rsid w:val="00FB11B2"/>
    <w:rsid w:val="00FB184F"/>
    <w:rsid w:val="00FB3CB3"/>
    <w:rsid w:val="00FB4C5A"/>
    <w:rsid w:val="00FB5AEC"/>
    <w:rsid w:val="00FB5DF9"/>
    <w:rsid w:val="00FC4584"/>
    <w:rsid w:val="00FC60A3"/>
    <w:rsid w:val="00FD4ACD"/>
    <w:rsid w:val="00FD5640"/>
    <w:rsid w:val="00FE0A23"/>
    <w:rsid w:val="00FE2810"/>
    <w:rsid w:val="00FF25A5"/>
    <w:rsid w:val="00FF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9268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 Narrow" w:eastAsiaTheme="minorHAnsi" w:hAnsi="Arial Narrow" w:cs="Times New Roman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981"/>
    <w:pPr>
      <w:spacing w:after="80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323D"/>
    <w:pPr>
      <w:keepNext/>
      <w:spacing w:before="240" w:after="60" w:line="240" w:lineRule="auto"/>
      <w:outlineLvl w:val="0"/>
    </w:pPr>
    <w:rPr>
      <w:rFonts w:asciiTheme="majorHAnsi" w:eastAsiaTheme="majorEastAsia" w:hAnsiTheme="majorHAnsi"/>
      <w:b/>
      <w:bCs/>
      <w:kern w:val="32"/>
      <w:sz w:val="32"/>
      <w:szCs w:val="32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23D"/>
    <w:pPr>
      <w:keepNext/>
      <w:spacing w:before="240" w:after="60" w:line="240" w:lineRule="auto"/>
      <w:outlineLvl w:val="1"/>
    </w:pPr>
    <w:rPr>
      <w:rFonts w:asciiTheme="majorHAnsi" w:eastAsiaTheme="majorEastAsia" w:hAnsiTheme="majorHAnsi"/>
      <w:b/>
      <w:bCs/>
      <w:i/>
      <w:iCs/>
      <w:sz w:val="28"/>
      <w:szCs w:val="28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23D"/>
    <w:pPr>
      <w:keepNext/>
      <w:spacing w:before="240" w:after="60" w:line="240" w:lineRule="auto"/>
      <w:outlineLvl w:val="2"/>
    </w:pPr>
    <w:rPr>
      <w:rFonts w:asciiTheme="majorHAnsi" w:eastAsiaTheme="majorEastAsia" w:hAnsiTheme="majorHAnsi"/>
      <w:b/>
      <w:bCs/>
      <w:sz w:val="26"/>
      <w:szCs w:val="26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23D"/>
    <w:pPr>
      <w:keepNext/>
      <w:spacing w:before="240" w:after="60" w:line="240" w:lineRule="auto"/>
      <w:outlineLvl w:val="3"/>
    </w:pPr>
    <w:rPr>
      <w:rFonts w:asciiTheme="minorHAnsi" w:hAnsiTheme="minorHAnsi"/>
      <w:b/>
      <w:bCs/>
      <w:sz w:val="28"/>
      <w:szCs w:val="28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23D"/>
    <w:pPr>
      <w:spacing w:before="240" w:after="60" w:line="240" w:lineRule="auto"/>
      <w:outlineLvl w:val="4"/>
    </w:pPr>
    <w:rPr>
      <w:rFonts w:asciiTheme="minorHAnsi" w:hAnsiTheme="minorHAnsi"/>
      <w:b/>
      <w:bCs/>
      <w:i/>
      <w:iCs/>
      <w:sz w:val="26"/>
      <w:szCs w:val="26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23D"/>
    <w:pPr>
      <w:spacing w:before="240" w:after="60" w:line="240" w:lineRule="auto"/>
      <w:outlineLvl w:val="5"/>
    </w:pPr>
    <w:rPr>
      <w:rFonts w:asciiTheme="minorHAnsi" w:hAnsiTheme="minorHAnsi"/>
      <w:b/>
      <w:bCs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23D"/>
    <w:pPr>
      <w:spacing w:before="240" w:after="60" w:line="240" w:lineRule="auto"/>
      <w:outlineLvl w:val="6"/>
    </w:pPr>
    <w:rPr>
      <w:rFonts w:asciiTheme="minorHAnsi" w:hAnsiTheme="minorHAnsi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23D"/>
    <w:pPr>
      <w:spacing w:before="240" w:after="60" w:line="240" w:lineRule="auto"/>
      <w:outlineLvl w:val="7"/>
    </w:pPr>
    <w:rPr>
      <w:rFonts w:asciiTheme="minorHAnsi" w:hAnsiTheme="minorHAnsi"/>
      <w:i/>
      <w:iCs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23D"/>
    <w:pPr>
      <w:spacing w:before="240" w:after="60" w:line="240" w:lineRule="auto"/>
      <w:outlineLvl w:val="8"/>
    </w:pPr>
    <w:rPr>
      <w:rFonts w:asciiTheme="majorHAnsi" w:eastAsiaTheme="majorEastAsia" w:hAnsiTheme="majorHAns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24323D"/>
    <w:rPr>
      <w:rFonts w:asciiTheme="majorHAnsi" w:eastAsiaTheme="majorEastAsia" w:hAnsiTheme="majorHAnsi"/>
      <w:b/>
      <w:i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4323D"/>
    <w:rPr>
      <w:rFonts w:asciiTheme="minorHAnsi" w:hAnsiTheme="minorHAnsi"/>
      <w:b/>
      <w:i/>
      <w:iCs/>
    </w:rPr>
  </w:style>
  <w:style w:type="paragraph" w:styleId="EnvelopeAddress">
    <w:name w:val="envelope address"/>
    <w:basedOn w:val="Normal"/>
    <w:uiPriority w:val="99"/>
    <w:unhideWhenUsed/>
    <w:rsid w:val="004355A2"/>
    <w:pPr>
      <w:framePr w:w="5040" w:hSpace="181" w:wrap="around" w:vAnchor="page" w:hAnchor="page" w:x="4696" w:y="2025"/>
      <w:spacing w:after="0" w:line="240" w:lineRule="auto"/>
    </w:pPr>
    <w:rPr>
      <w:rFonts w:ascii="Times New Roman" w:eastAsiaTheme="majorEastAsia" w:hAnsi="Times New Roman" w:cstheme="majorBidi"/>
      <w:i/>
      <w:sz w:val="28"/>
      <w:szCs w:val="28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24323D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23D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23D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23D"/>
    <w:rPr>
      <w:rFonts w:cs="Times New Roman"/>
      <w:b/>
      <w:bCs/>
      <w:sz w:val="28"/>
      <w:szCs w:val="28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23D"/>
    <w:rPr>
      <w:rFonts w:cs="Times New Roman"/>
      <w:b/>
      <w:bCs/>
      <w:i/>
      <w:iCs/>
      <w:sz w:val="26"/>
      <w:szCs w:val="26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23D"/>
    <w:rPr>
      <w:rFonts w:cs="Times New Roman"/>
      <w:b/>
      <w:bCs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23D"/>
    <w:rPr>
      <w:rFonts w:cs="Times New Roman"/>
      <w:sz w:val="24"/>
      <w:szCs w:val="24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23D"/>
    <w:rPr>
      <w:rFonts w:cs="Times New Roman"/>
      <w:i/>
      <w:iCs/>
      <w:sz w:val="24"/>
      <w:szCs w:val="24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23D"/>
    <w:rPr>
      <w:rFonts w:asciiTheme="majorHAnsi" w:eastAsiaTheme="majorEastAsia" w:hAnsiTheme="majorHAnsi" w:cs="Times New Roman"/>
      <w:lang w:bidi="en-US"/>
    </w:rPr>
  </w:style>
  <w:style w:type="character" w:styleId="IntenseEmphasis">
    <w:name w:val="Intense Emphasis"/>
    <w:basedOn w:val="DefaultParagraphFont"/>
    <w:uiPriority w:val="21"/>
    <w:qFormat/>
    <w:rsid w:val="0024323D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23D"/>
    <w:pPr>
      <w:spacing w:after="0" w:line="240" w:lineRule="auto"/>
      <w:ind w:left="720" w:right="720"/>
    </w:pPr>
    <w:rPr>
      <w:rFonts w:asciiTheme="minorHAnsi" w:hAnsiTheme="minorHAnsi"/>
      <w:b/>
      <w:i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23D"/>
    <w:rPr>
      <w:rFonts w:cs="Times New Roman"/>
      <w:b/>
      <w:i/>
      <w:sz w:val="24"/>
      <w:lang w:bidi="en-US"/>
    </w:rPr>
  </w:style>
  <w:style w:type="character" w:styleId="IntenseReference">
    <w:name w:val="Intense Reference"/>
    <w:basedOn w:val="DefaultParagraphFont"/>
    <w:uiPriority w:val="32"/>
    <w:qFormat/>
    <w:rsid w:val="0024323D"/>
    <w:rPr>
      <w:b/>
      <w:sz w:val="24"/>
      <w:u w:val="single"/>
    </w:rPr>
  </w:style>
  <w:style w:type="paragraph" w:styleId="ListParagraph">
    <w:name w:val="List Paragraph"/>
    <w:basedOn w:val="Normal"/>
    <w:uiPriority w:val="34"/>
    <w:qFormat/>
    <w:rsid w:val="00607BA6"/>
    <w:pPr>
      <w:spacing w:after="0" w:line="240" w:lineRule="auto"/>
      <w:ind w:left="720"/>
      <w:contextualSpacing/>
    </w:pPr>
    <w:rPr>
      <w:lang w:bidi="en-US"/>
    </w:rPr>
  </w:style>
  <w:style w:type="paragraph" w:styleId="NoSpacing">
    <w:name w:val="No Spacing"/>
    <w:aliases w:val="Normal spaced"/>
    <w:basedOn w:val="Normal"/>
    <w:uiPriority w:val="1"/>
    <w:qFormat/>
    <w:rsid w:val="0024323D"/>
    <w:pPr>
      <w:spacing w:after="240" w:line="240" w:lineRule="auto"/>
    </w:pPr>
    <w:rPr>
      <w:rFonts w:asciiTheme="minorHAnsi" w:hAnsiTheme="minorHAnsi"/>
      <w:szCs w:val="3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24323D"/>
    <w:pPr>
      <w:spacing w:after="0" w:line="240" w:lineRule="auto"/>
    </w:pPr>
    <w:rPr>
      <w:rFonts w:asciiTheme="minorHAnsi" w:hAnsiTheme="minorHAnsi"/>
      <w:i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24323D"/>
    <w:rPr>
      <w:rFonts w:cs="Times New Roman"/>
      <w:i/>
      <w:sz w:val="24"/>
      <w:szCs w:val="24"/>
      <w:lang w:bidi="en-US"/>
    </w:rPr>
  </w:style>
  <w:style w:type="character" w:styleId="Strong">
    <w:name w:val="Strong"/>
    <w:basedOn w:val="DefaultParagraphFont"/>
    <w:uiPriority w:val="22"/>
    <w:qFormat/>
    <w:rsid w:val="0024323D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23D"/>
    <w:pPr>
      <w:spacing w:after="60" w:line="240" w:lineRule="auto"/>
      <w:jc w:val="center"/>
      <w:outlineLvl w:val="1"/>
    </w:pPr>
    <w:rPr>
      <w:rFonts w:asciiTheme="majorHAnsi" w:eastAsiaTheme="majorEastAsia" w:hAnsiTheme="majorHAnsi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4323D"/>
    <w:rPr>
      <w:rFonts w:asciiTheme="majorHAnsi" w:eastAsiaTheme="majorEastAsia" w:hAnsiTheme="majorHAnsi" w:cs="Times New Roman"/>
      <w:sz w:val="24"/>
      <w:szCs w:val="24"/>
      <w:lang w:bidi="en-US"/>
    </w:rPr>
  </w:style>
  <w:style w:type="character" w:styleId="SubtleEmphasis">
    <w:name w:val="Subtle Emphasis"/>
    <w:uiPriority w:val="19"/>
    <w:qFormat/>
    <w:rsid w:val="0024323D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24323D"/>
    <w:rPr>
      <w:sz w:val="24"/>
      <w:szCs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4323D"/>
    <w:pPr>
      <w:spacing w:before="240" w:after="60" w:line="240" w:lineRule="auto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24323D"/>
    <w:rPr>
      <w:rFonts w:asciiTheme="majorHAnsi" w:eastAsiaTheme="majorEastAsia" w:hAnsiTheme="majorHAnsi" w:cs="Times New Roman"/>
      <w:b/>
      <w:bCs/>
      <w:kern w:val="28"/>
      <w:sz w:val="32"/>
      <w:szCs w:val="32"/>
      <w:lang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323D"/>
    <w:pPr>
      <w:outlineLvl w:val="9"/>
    </w:pPr>
  </w:style>
  <w:style w:type="table" w:styleId="TableGrid">
    <w:name w:val="Table Grid"/>
    <w:basedOn w:val="TableNormal"/>
    <w:uiPriority w:val="59"/>
    <w:rsid w:val="00095B6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oProofing">
    <w:name w:val="No Proofing"/>
    <w:basedOn w:val="DefaultParagraphFont"/>
    <w:uiPriority w:val="1"/>
    <w:qFormat/>
    <w:rsid w:val="009E2B7C"/>
    <w:rPr>
      <w:noProof/>
      <w:lang w:val="en-GB"/>
    </w:rPr>
  </w:style>
  <w:style w:type="paragraph" w:styleId="BodyText">
    <w:name w:val="Body Text"/>
    <w:basedOn w:val="Normal"/>
    <w:link w:val="BodyTextChar"/>
    <w:rsid w:val="00D7167A"/>
    <w:pPr>
      <w:spacing w:after="220" w:line="220" w:lineRule="atLeast"/>
    </w:pPr>
    <w:rPr>
      <w:rFonts w:ascii="ZapfHumnst BT" w:hAnsi="ZapfHumnst BT"/>
      <w:szCs w:val="20"/>
    </w:rPr>
  </w:style>
  <w:style w:type="character" w:customStyle="1" w:styleId="BodyTextChar">
    <w:name w:val="Body Text Char"/>
    <w:basedOn w:val="DefaultParagraphFont"/>
    <w:link w:val="BodyText"/>
    <w:rsid w:val="00D7167A"/>
    <w:rPr>
      <w:rFonts w:ascii="ZapfHumnst BT" w:eastAsia="Times New Roman" w:hAnsi="ZapfHumnst BT" w:cs="Times New Roman"/>
      <w:szCs w:val="20"/>
    </w:rPr>
  </w:style>
  <w:style w:type="character" w:customStyle="1" w:styleId="Latin">
    <w:name w:val="Latin"/>
    <w:basedOn w:val="DefaultParagraphFont"/>
    <w:uiPriority w:val="1"/>
    <w:rsid w:val="00AE0B3E"/>
    <w:rPr>
      <w:i/>
      <w:noProof/>
    </w:rPr>
  </w:style>
  <w:style w:type="paragraph" w:styleId="Header">
    <w:name w:val="header"/>
    <w:basedOn w:val="Normal"/>
    <w:link w:val="HeaderChar"/>
    <w:uiPriority w:val="99"/>
    <w:unhideWhenUsed/>
    <w:rsid w:val="006D2CF1"/>
    <w:pPr>
      <w:tabs>
        <w:tab w:val="center" w:pos="4513"/>
        <w:tab w:val="right" w:pos="9026"/>
      </w:tabs>
      <w:spacing w:after="0" w:line="240" w:lineRule="auto"/>
    </w:pPr>
    <w:rPr>
      <w:rFonts w:asciiTheme="minorHAnsi" w:hAnsiTheme="minorHAnsi"/>
      <w:lang w:bidi="en-US"/>
    </w:rPr>
  </w:style>
  <w:style w:type="character" w:customStyle="1" w:styleId="HeaderChar">
    <w:name w:val="Header Char"/>
    <w:basedOn w:val="DefaultParagraphFont"/>
    <w:link w:val="Header"/>
    <w:uiPriority w:val="99"/>
    <w:rsid w:val="006D2CF1"/>
    <w:rPr>
      <w:rFonts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D2CF1"/>
    <w:pPr>
      <w:tabs>
        <w:tab w:val="center" w:pos="4513"/>
        <w:tab w:val="right" w:pos="9026"/>
      </w:tabs>
      <w:spacing w:after="0" w:line="240" w:lineRule="auto"/>
    </w:pPr>
    <w:rPr>
      <w:rFonts w:asciiTheme="minorHAnsi" w:hAnsiTheme="minorHAnsi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6D2CF1"/>
    <w:rPr>
      <w:rFonts w:cs="Times New Roman"/>
      <w:sz w:val="24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EA4"/>
    <w:rPr>
      <w:rFonts w:ascii="Tahoma" w:eastAsia="Times New Roman" w:hAnsi="Tahoma" w:cs="Tahoma"/>
      <w:sz w:val="16"/>
      <w:szCs w:val="16"/>
      <w:lang w:val="en-AU" w:eastAsia="en-AU"/>
    </w:rPr>
  </w:style>
  <w:style w:type="character" w:styleId="Hyperlink">
    <w:name w:val="Hyperlink"/>
    <w:uiPriority w:val="99"/>
    <w:unhideWhenUsed/>
    <w:rsid w:val="00607BA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1090"/>
    <w:rPr>
      <w:color w:val="800080" w:themeColor="followedHyperlink"/>
      <w:u w:val="single"/>
    </w:rPr>
  </w:style>
  <w:style w:type="paragraph" w:customStyle="1" w:styleId="msoaddress">
    <w:name w:val="msoaddress"/>
    <w:rsid w:val="004A1158"/>
    <w:pPr>
      <w:spacing w:after="0" w:line="300" w:lineRule="auto"/>
      <w:jc w:val="center"/>
    </w:pPr>
    <w:rPr>
      <w:rFonts w:ascii="Gill Sans MT" w:eastAsia="Times New Roman" w:hAnsi="Gill Sans MT"/>
      <w:color w:val="000080"/>
      <w:kern w:val="28"/>
      <w:sz w:val="14"/>
      <w:szCs w:val="14"/>
      <w:lang w:val="en-US"/>
      <w14:ligatures w14:val="standard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ebs-garissa@kebs.org" TargetMode="External"/><Relationship Id="rId13" Type="http://schemas.openxmlformats.org/officeDocument/2006/relationships/hyperlink" Target="mailto:kebs-nakuru@kebs.org" TargetMode="External"/><Relationship Id="rId18" Type="http://schemas.openxmlformats.org/officeDocument/2006/relationships/hyperlink" Target="mailto:kebs-msa@kebs.or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Info@kebs.org" TargetMode="External"/><Relationship Id="rId7" Type="http://schemas.openxmlformats.org/officeDocument/2006/relationships/hyperlink" Target="mailto:kebs-garissa@kebs.org" TargetMode="External"/><Relationship Id="rId12" Type="http://schemas.openxmlformats.org/officeDocument/2006/relationships/hyperlink" Target="mailto:kebs-eldoret@kebs.org" TargetMode="External"/><Relationship Id="rId17" Type="http://schemas.openxmlformats.org/officeDocument/2006/relationships/hyperlink" Target="mailto:kebs-msa@kebs.or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kebs-kisumu@kebs.org" TargetMode="External"/><Relationship Id="rId20" Type="http://schemas.openxmlformats.org/officeDocument/2006/relationships/image" Target="media/image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kebs-eldoret@kebs.org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mailto:kebs-kisumu@kebs.org" TargetMode="External"/><Relationship Id="rId23" Type="http://schemas.openxmlformats.org/officeDocument/2006/relationships/image" Target="media/image3.emf"/><Relationship Id="rId10" Type="http://schemas.openxmlformats.org/officeDocument/2006/relationships/hyperlink" Target="mailto:kebs-nyeri@kebs.org" TargetMode="External"/><Relationship Id="rId19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hyperlink" Target="mailto:kebs-nyeri@kebs.org" TargetMode="External"/><Relationship Id="rId14" Type="http://schemas.openxmlformats.org/officeDocument/2006/relationships/hyperlink" Target="mailto:kebs-nakuru@kebs.org" TargetMode="External"/><Relationship Id="rId22" Type="http://schemas.openxmlformats.org/officeDocument/2006/relationships/hyperlink" Target="mailto:Info@kebs.or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jugunak\OneDrive\Business-in-a-Box%20Files\Documents\ManyToOneMailMerge\ManyToOneMailMerge%20Ver%2015.8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ManyToOneMailMerge Ver 15.8</Template>
  <TotalTime>0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2019-03-12T12:47:00Z</dcterms:created>
  <dcterms:modified xsi:type="dcterms:W3CDTF">2019-03-13T08:32:00Z</dcterms:modified>
</cp:coreProperties>
</file>